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85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21"/>
        <w:gridCol w:w="723"/>
        <w:gridCol w:w="6509"/>
      </w:tblGrid>
      <w:tr w:rsidR="00946377" w14:paraId="57B4E9C1" w14:textId="77777777" w:rsidTr="00A02246">
        <w:trPr>
          <w:trHeight w:val="4487"/>
        </w:trPr>
        <w:tc>
          <w:tcPr>
            <w:tcW w:w="3621" w:type="dxa"/>
          </w:tcPr>
          <w:p w14:paraId="6AE6FDCD" w14:textId="77777777" w:rsidR="00946377" w:rsidRDefault="00946377" w:rsidP="003C6D36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3E06226" wp14:editId="48829C83">
                      <wp:extent cx="2122805" cy="2122805"/>
                      <wp:effectExtent l="0" t="0" r="0" b="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A7B0375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" stroked="f" strokeweight="5pt">
                      <v:fill r:id="rId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  <w:p w14:paraId="63463D88" w14:textId="77777777" w:rsidR="00C04CAE" w:rsidRDefault="00C04CAE" w:rsidP="003C6D36"/>
          <w:p w14:paraId="7AF1AB91" w14:textId="1D4460E7" w:rsidR="00946377" w:rsidRDefault="003C6D36" w:rsidP="003C6D36">
            <w:r>
              <w:t xml:space="preserve">I’m a quick learner </w:t>
            </w:r>
            <w:r w:rsidR="00CB6FA5">
              <w:t>who</w:t>
            </w:r>
            <w:r>
              <w:t xml:space="preserve"> love</w:t>
            </w:r>
            <w:r w:rsidR="00CB6FA5">
              <w:t>s</w:t>
            </w:r>
            <w:r>
              <w:t xml:space="preserve"> solv</w:t>
            </w:r>
            <w:r w:rsidR="00CB6FA5">
              <w:t>ing</w:t>
            </w:r>
            <w:r>
              <w:t xml:space="preserve"> puzzles</w:t>
            </w:r>
            <w:r w:rsidR="00900304">
              <w:t xml:space="preserve"> and being of service</w:t>
            </w:r>
            <w:r>
              <w:t xml:space="preserve">. </w:t>
            </w:r>
          </w:p>
          <w:p w14:paraId="5730ED13" w14:textId="77777777" w:rsidR="006F6313" w:rsidRDefault="006F6313" w:rsidP="003C6D36"/>
          <w:p w14:paraId="2B306F42" w14:textId="537C957D" w:rsidR="006F6313" w:rsidRDefault="008839DC" w:rsidP="003C6D36">
            <w:r>
              <w:t>My foundation in IT began</w:t>
            </w:r>
            <w:r w:rsidR="006F6313">
              <w:t xml:space="preserve"> </w:t>
            </w:r>
            <w:r>
              <w:t xml:space="preserve">as a Field Technician during the </w:t>
            </w:r>
            <w:r w:rsidR="006F6313">
              <w:t xml:space="preserve">pandemic.  This </w:t>
            </w:r>
            <w:r>
              <w:t>has been</w:t>
            </w:r>
            <w:r w:rsidR="006F6313">
              <w:t xml:space="preserve"> a trying time for our community, and it was a</w:t>
            </w:r>
            <w:r w:rsidR="00DF5E46">
              <w:t xml:space="preserve"> challenge and an</w:t>
            </w:r>
            <w:r w:rsidR="006F6313">
              <w:t xml:space="preserve"> honor to serve as an essential worker.</w:t>
            </w:r>
          </w:p>
          <w:p w14:paraId="160D94E8" w14:textId="77777777" w:rsidR="006F6313" w:rsidRDefault="006F6313" w:rsidP="003C6D36"/>
          <w:p w14:paraId="7714A90A" w14:textId="277DA7E8" w:rsidR="00B55177" w:rsidRDefault="00CB6FA5" w:rsidP="00CB6FA5">
            <w:r>
              <w:t>I’m proud to continue serving my community</w:t>
            </w:r>
            <w:r w:rsidR="006F6313">
              <w:t xml:space="preserve"> in my current position at Contra Costa </w:t>
            </w:r>
            <w:r w:rsidR="00966E42">
              <w:t xml:space="preserve">Health, </w:t>
            </w:r>
            <w:r>
              <w:t xml:space="preserve">where I </w:t>
            </w:r>
            <w:r w:rsidR="00966E42">
              <w:t xml:space="preserve">collaborate with several IT departments </w:t>
            </w:r>
            <w:r w:rsidR="008839DC">
              <w:t>in providing support to our hospitals and clinics.</w:t>
            </w:r>
          </w:p>
          <w:p w14:paraId="497A0945" w14:textId="77777777" w:rsidR="00CB6FA5" w:rsidRDefault="00CB6FA5" w:rsidP="00CB6FA5"/>
          <w:p w14:paraId="6440764E" w14:textId="2C85D520" w:rsidR="00CB6FA5" w:rsidRDefault="00DF5E46" w:rsidP="00CB6FA5">
            <w:r>
              <w:t>I</w:t>
            </w:r>
            <w:r w:rsidR="00966E42">
              <w:t>’m also</w:t>
            </w:r>
            <w:r w:rsidR="00DE4874">
              <w:t xml:space="preserve"> </w:t>
            </w:r>
            <w:r>
              <w:t>attend</w:t>
            </w:r>
            <w:r w:rsidR="00966E42">
              <w:t>ing</w:t>
            </w:r>
            <w:r>
              <w:t xml:space="preserve"> school full-time on my way to my degree </w:t>
            </w:r>
            <w:r w:rsidR="00900304">
              <w:t xml:space="preserve">in Computer Science </w:t>
            </w:r>
            <w:r>
              <w:t xml:space="preserve">and have a </w:t>
            </w:r>
            <w:r w:rsidR="00033E83">
              <w:t>special</w:t>
            </w:r>
            <w:r>
              <w:t xml:space="preserve"> interest in </w:t>
            </w:r>
            <w:r w:rsidR="007171A9">
              <w:t>SQL</w:t>
            </w:r>
            <w:r w:rsidR="00966E42">
              <w:t xml:space="preserve"> and Python</w:t>
            </w:r>
            <w:r w:rsidR="007171A9">
              <w:t xml:space="preserve"> programming, disaster recovery, and </w:t>
            </w:r>
            <w:r w:rsidR="00966E42">
              <w:t>security</w:t>
            </w:r>
            <w:r w:rsidR="007171A9">
              <w:t>.</w:t>
            </w:r>
          </w:p>
          <w:sdt>
            <w:sdtPr>
              <w:id w:val="-1954003311"/>
              <w:placeholder>
                <w:docPart w:val="ED3A495C4D18462BAF990ED9760798CD"/>
              </w:placeholder>
              <w:temporary/>
              <w:showingPlcHdr/>
              <w15:appearance w15:val="hidden"/>
            </w:sdtPr>
            <w:sdtContent>
              <w:p w14:paraId="24C2B15E" w14:textId="77777777" w:rsidR="00946377" w:rsidRPr="00CB0055" w:rsidRDefault="00946377" w:rsidP="00CB0055">
                <w:pPr>
                  <w:pStyle w:val="Heading3"/>
                </w:pPr>
                <w:r w:rsidRPr="00966E42">
                  <w:rPr>
                    <w:rFonts w:ascii="Aharoni" w:hAnsi="Aharoni" w:cs="Aharoni" w:hint="cs"/>
                    <w:color w:val="FFC000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5D5167042B934A1EAF2FB1D892B6B70A"/>
              </w:placeholder>
              <w:temporary/>
              <w:showingPlcHdr/>
              <w15:appearance w15:val="hidden"/>
            </w:sdtPr>
            <w:sdtContent>
              <w:p w14:paraId="5C1B375E" w14:textId="77777777" w:rsidR="00946377" w:rsidRDefault="00946377" w:rsidP="004D3011">
                <w:r w:rsidRPr="004D3011">
                  <w:t>PHONE:</w:t>
                </w:r>
              </w:p>
            </w:sdtContent>
          </w:sdt>
          <w:p w14:paraId="1B27F149" w14:textId="77777777" w:rsidR="00946377" w:rsidRDefault="00946377" w:rsidP="004D3011">
            <w:r>
              <w:t>209-402-1056</w:t>
            </w:r>
          </w:p>
          <w:p w14:paraId="034A8ED5" w14:textId="77777777" w:rsidR="00633DEE" w:rsidRDefault="00633DEE" w:rsidP="004D3011"/>
          <w:sdt>
            <w:sdtPr>
              <w:id w:val="-240260293"/>
              <w:placeholder>
                <w:docPart w:val="7BAD35906E4041DF97F0D02187DF6D70"/>
              </w:placeholder>
              <w:temporary/>
              <w:showingPlcHdr/>
              <w15:appearance w15:val="hidden"/>
            </w:sdtPr>
            <w:sdtContent>
              <w:p w14:paraId="13869556" w14:textId="77777777" w:rsidR="00946377" w:rsidRDefault="00946377" w:rsidP="004D3011">
                <w:r w:rsidRPr="004D3011">
                  <w:t>EMAIL:</w:t>
                </w:r>
              </w:p>
            </w:sdtContent>
          </w:sdt>
          <w:p w14:paraId="2D1BCB93" w14:textId="77777777" w:rsidR="00946377" w:rsidRPr="00F50BF0" w:rsidRDefault="00946377" w:rsidP="004D3011">
            <w:pPr>
              <w:rPr>
                <w:rStyle w:val="Hyperlink"/>
                <w:color w:val="94B6D2" w:themeColor="accent1"/>
              </w:rPr>
            </w:pPr>
            <w:r>
              <w:rPr>
                <w:color w:val="94B6D2" w:themeColor="accent1"/>
              </w:rPr>
              <w:t>calbreathian@gmail.com</w:t>
            </w:r>
          </w:p>
          <w:sdt>
            <w:sdtPr>
              <w:id w:val="-1444214663"/>
              <w:placeholder>
                <w:docPart w:val="6A5CCD21B96A49FDA7E31447083C0418"/>
              </w:placeholder>
              <w:temporary/>
              <w:showingPlcHdr/>
              <w15:appearance w15:val="hidden"/>
            </w:sdtPr>
            <w:sdtContent>
              <w:p w14:paraId="1E5D9D3F" w14:textId="77777777" w:rsidR="00946377" w:rsidRPr="00CB0055" w:rsidRDefault="00946377" w:rsidP="00CB0055">
                <w:pPr>
                  <w:pStyle w:val="Heading3"/>
                </w:pPr>
                <w:r w:rsidRPr="00966E42">
                  <w:rPr>
                    <w:rFonts w:ascii="Aharoni" w:hAnsi="Aharoni" w:cs="Aharoni" w:hint="cs"/>
                    <w:color w:val="FFC000"/>
                  </w:rPr>
                  <w:t>Hobbies</w:t>
                </w:r>
              </w:p>
            </w:sdtContent>
          </w:sdt>
          <w:p w14:paraId="0866415F" w14:textId="77777777" w:rsidR="00946377" w:rsidRDefault="00946377" w:rsidP="004D3011">
            <w:r>
              <w:t>Guitar</w:t>
            </w:r>
          </w:p>
          <w:p w14:paraId="55E697ED" w14:textId="77777777" w:rsidR="00946377" w:rsidRDefault="00946377" w:rsidP="004D3011">
            <w:r>
              <w:t>Drawing</w:t>
            </w:r>
          </w:p>
          <w:p w14:paraId="0A5F44B4" w14:textId="77777777" w:rsidR="00946377" w:rsidRDefault="00946377" w:rsidP="004D3011">
            <w:r>
              <w:t>Weightlifting</w:t>
            </w:r>
          </w:p>
          <w:p w14:paraId="1A3B1151" w14:textId="03654578" w:rsidR="008026EB" w:rsidRDefault="00946377" w:rsidP="00633DEE">
            <w:pPr>
              <w:tabs>
                <w:tab w:val="left" w:pos="990"/>
              </w:tabs>
            </w:pPr>
            <w:r>
              <w:t>Videogaming</w:t>
            </w:r>
          </w:p>
          <w:p w14:paraId="2382E4C1" w14:textId="48A34212" w:rsidR="008026EB" w:rsidRPr="00966E42" w:rsidRDefault="008026EB" w:rsidP="008026EB">
            <w:pPr>
              <w:pStyle w:val="Heading3"/>
              <w:rPr>
                <w:rFonts w:ascii="Aharoni" w:eastAsiaTheme="minorHAnsi" w:hAnsi="Aharoni" w:cs="Aharoni"/>
                <w:color w:val="FFC000"/>
                <w:sz w:val="22"/>
                <w:szCs w:val="22"/>
              </w:rPr>
            </w:pPr>
            <w:r w:rsidRPr="00966E42">
              <w:rPr>
                <w:rFonts w:ascii="Aharoni" w:hAnsi="Aharoni" w:cs="Aharoni" w:hint="cs"/>
                <w:color w:val="FFC000"/>
              </w:rPr>
              <w:t>SOFTWARE</w:t>
            </w:r>
          </w:p>
          <w:p w14:paraId="1E0B943E" w14:textId="7C79B375" w:rsidR="008026EB" w:rsidRDefault="008026EB" w:rsidP="00633DEE">
            <w:pPr>
              <w:tabs>
                <w:tab w:val="left" w:pos="990"/>
              </w:tabs>
            </w:pPr>
            <w:r>
              <w:t>Windows – Linux – Mac</w:t>
            </w:r>
          </w:p>
          <w:p w14:paraId="3A273F2B" w14:textId="58E53A78" w:rsidR="008026EB" w:rsidRDefault="008026EB" w:rsidP="008026EB">
            <w:pPr>
              <w:tabs>
                <w:tab w:val="left" w:pos="990"/>
              </w:tabs>
            </w:pPr>
            <w:r>
              <w:t>Office – WinSCP – PuTTY</w:t>
            </w:r>
          </w:p>
          <w:p w14:paraId="57F790C5" w14:textId="15052AC1" w:rsidR="008026EB" w:rsidRDefault="008026EB" w:rsidP="008026EB">
            <w:pPr>
              <w:tabs>
                <w:tab w:val="left" w:pos="990"/>
              </w:tabs>
            </w:pPr>
            <w:r>
              <w:t xml:space="preserve">Access – SSMS – </w:t>
            </w:r>
            <w:proofErr w:type="spellStart"/>
            <w:r>
              <w:t>DBeaver</w:t>
            </w:r>
            <w:proofErr w:type="spellEnd"/>
          </w:p>
          <w:p w14:paraId="506A52D1" w14:textId="5C061118" w:rsidR="008026EB" w:rsidRDefault="00DA3CC7" w:rsidP="008026EB">
            <w:pPr>
              <w:tabs>
                <w:tab w:val="left" w:pos="990"/>
              </w:tabs>
            </w:pPr>
            <w:r>
              <w:t>Active Directory – PagerDuty</w:t>
            </w:r>
          </w:p>
          <w:p w14:paraId="501DABA8" w14:textId="1136160E" w:rsidR="00DA3CC7" w:rsidRDefault="00DA3CC7" w:rsidP="008026EB">
            <w:pPr>
              <w:tabs>
                <w:tab w:val="left" w:pos="990"/>
              </w:tabs>
            </w:pPr>
            <w:r>
              <w:t>vSphere – HEAT – IGEL UMS</w:t>
            </w:r>
          </w:p>
          <w:p w14:paraId="096EC306" w14:textId="11224796" w:rsidR="008026EB" w:rsidRDefault="00ED6BCA" w:rsidP="00ED6BCA">
            <w:pPr>
              <w:tabs>
                <w:tab w:val="left" w:pos="990"/>
              </w:tabs>
            </w:pPr>
            <w:r>
              <w:t xml:space="preserve">Citrix </w:t>
            </w:r>
            <w:r w:rsidR="00C970B0">
              <w:t>DaaS</w:t>
            </w:r>
            <w:r>
              <w:t xml:space="preserve"> – Epic – RightFax</w:t>
            </w:r>
          </w:p>
        </w:tc>
        <w:tc>
          <w:tcPr>
            <w:tcW w:w="723" w:type="dxa"/>
          </w:tcPr>
          <w:p w14:paraId="793C6EDB" w14:textId="77777777" w:rsidR="00946377" w:rsidRDefault="00946377" w:rsidP="000C45FF">
            <w:pPr>
              <w:tabs>
                <w:tab w:val="left" w:pos="990"/>
              </w:tabs>
            </w:pPr>
          </w:p>
        </w:tc>
        <w:tc>
          <w:tcPr>
            <w:tcW w:w="6509" w:type="dxa"/>
          </w:tcPr>
          <w:p w14:paraId="295676E3" w14:textId="77777777" w:rsidR="00946377" w:rsidRDefault="00946377" w:rsidP="00036450">
            <w:pPr>
              <w:pStyle w:val="Heading2"/>
            </w:pPr>
          </w:p>
          <w:p w14:paraId="751BB94E" w14:textId="77777777" w:rsidR="00946377" w:rsidRPr="00C44A80" w:rsidRDefault="00946377" w:rsidP="00CC0CFE">
            <w:pPr>
              <w:pStyle w:val="Title"/>
              <w:rPr>
                <w:rFonts w:ascii="Aharoni" w:hAnsi="Aharoni" w:cs="Aharoni"/>
                <w:szCs w:val="96"/>
              </w:rPr>
            </w:pPr>
            <w:r w:rsidRPr="00C44A80">
              <w:rPr>
                <w:rFonts w:ascii="Aharoni" w:hAnsi="Aharoni" w:cs="Aharoni" w:hint="cs"/>
                <w:szCs w:val="96"/>
              </w:rPr>
              <w:t>Ian calbreath</w:t>
            </w:r>
          </w:p>
          <w:p w14:paraId="5A4BC262" w14:textId="34E738E7" w:rsidR="00314417" w:rsidRPr="00314417" w:rsidRDefault="00C970B0" w:rsidP="00314417">
            <w:pPr>
              <w:pStyle w:val="Heading2"/>
              <w:spacing w:before="0" w:after="240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I.T. PROFESSIONAL</w:t>
            </w:r>
          </w:p>
          <w:sdt>
            <w:sdtPr>
              <w:id w:val="1049110328"/>
              <w:placeholder>
                <w:docPart w:val="B14F87CCC547443881370C0D7E1301E7"/>
              </w:placeholder>
              <w:temporary/>
              <w:showingPlcHdr/>
              <w15:appearance w15:val="hidden"/>
            </w:sdtPr>
            <w:sdtContent>
              <w:p w14:paraId="0BD270A5" w14:textId="77777777" w:rsidR="00946377" w:rsidRDefault="00946377" w:rsidP="00036450">
                <w:pPr>
                  <w:pStyle w:val="Heading2"/>
                </w:pPr>
                <w:r w:rsidRPr="003E4C18">
                  <w:rPr>
                    <w:rFonts w:ascii="Aharoni" w:hAnsi="Aharoni" w:cs="Aharoni" w:hint="cs"/>
                  </w:rPr>
                  <w:t>EDUCATION</w:t>
                </w:r>
              </w:p>
            </w:sdtContent>
          </w:sdt>
          <w:p w14:paraId="233810C2" w14:textId="77777777" w:rsidR="00946377" w:rsidRPr="00036450" w:rsidRDefault="00946377" w:rsidP="00B359E4">
            <w:pPr>
              <w:pStyle w:val="Heading4"/>
            </w:pPr>
            <w:r>
              <w:t>Los Medanos College | Diablo Valley College</w:t>
            </w:r>
          </w:p>
          <w:p w14:paraId="38E79966" w14:textId="395C55F1" w:rsidR="00946377" w:rsidRPr="00B359E4" w:rsidRDefault="00946377" w:rsidP="00B359E4">
            <w:pPr>
              <w:pStyle w:val="Date"/>
            </w:pPr>
            <w:r>
              <w:t>2023</w:t>
            </w:r>
            <w:r w:rsidR="001404C1">
              <w:t xml:space="preserve"> </w:t>
            </w:r>
            <w:r w:rsidR="001404C1" w:rsidRPr="00036450">
              <w:t>–</w:t>
            </w:r>
            <w:r w:rsidR="001404C1">
              <w:t xml:space="preserve"> </w:t>
            </w:r>
            <w:r w:rsidR="003C6D36">
              <w:t>Current</w:t>
            </w:r>
          </w:p>
          <w:p w14:paraId="27F4BD5E" w14:textId="5DCBC150" w:rsidR="00946377" w:rsidRDefault="00946377" w:rsidP="00036450">
            <w:r>
              <w:t>Computer Science major graduating in Spring ’25</w:t>
            </w:r>
            <w:r w:rsidR="000A31A0">
              <w:t xml:space="preserve"> with</w:t>
            </w:r>
            <w:r>
              <w:t xml:space="preserve"> 4.0 GPA.</w:t>
            </w:r>
          </w:p>
          <w:p w14:paraId="7311746B" w14:textId="40C218FE" w:rsidR="00946377" w:rsidRDefault="00633DEE" w:rsidP="00036450">
            <w:r>
              <w:t xml:space="preserve">Alongside my core curriculum, </w:t>
            </w:r>
            <w:r w:rsidR="00946377">
              <w:t xml:space="preserve">I have completed </w:t>
            </w:r>
            <w:r w:rsidR="000A31A0">
              <w:t xml:space="preserve">specific </w:t>
            </w:r>
            <w:r w:rsidR="00946377">
              <w:t xml:space="preserve">courses </w:t>
            </w:r>
            <w:r>
              <w:t>on</w:t>
            </w:r>
            <w:r w:rsidR="00946377">
              <w:t xml:space="preserve"> SQL, Python, security applications, and network configurations.</w:t>
            </w:r>
          </w:p>
          <w:p w14:paraId="7FAC32B1" w14:textId="77777777" w:rsidR="00946377" w:rsidRDefault="00946377" w:rsidP="00036450"/>
          <w:p w14:paraId="0C219A07" w14:textId="77777777" w:rsidR="00946377" w:rsidRPr="00B359E4" w:rsidRDefault="00946377" w:rsidP="00B359E4">
            <w:pPr>
              <w:pStyle w:val="Heading4"/>
            </w:pPr>
            <w:r>
              <w:t>Modesto Junior College</w:t>
            </w:r>
          </w:p>
          <w:p w14:paraId="001EBD69" w14:textId="3EE89C8D" w:rsidR="00946377" w:rsidRPr="00B359E4" w:rsidRDefault="00946377" w:rsidP="00B359E4">
            <w:pPr>
              <w:pStyle w:val="Date"/>
            </w:pPr>
            <w:r>
              <w:t>2</w:t>
            </w:r>
            <w:r w:rsidR="004D5AF7">
              <w:t>020</w:t>
            </w:r>
            <w:r w:rsidRPr="00B359E4">
              <w:t xml:space="preserve"> </w:t>
            </w:r>
            <w:r w:rsidR="001404C1" w:rsidRPr="00036450">
              <w:t>–</w:t>
            </w:r>
            <w:r w:rsidRPr="00B359E4">
              <w:t xml:space="preserve"> </w:t>
            </w:r>
            <w:r>
              <w:t>2021</w:t>
            </w:r>
          </w:p>
          <w:p w14:paraId="365527D5" w14:textId="61F0E9BD" w:rsidR="00946377" w:rsidRDefault="004D5AF7" w:rsidP="00036450">
            <w:r>
              <w:t>PC Servicing and Repair courses with preparation for the CompTIA A+ exam</w:t>
            </w:r>
            <w:r w:rsidR="00C44A80">
              <w:t xml:space="preserve">. </w:t>
            </w:r>
            <w:r>
              <w:t>After completing th</w:t>
            </w:r>
            <w:r w:rsidR="00541569">
              <w:t>is</w:t>
            </w:r>
            <w:r>
              <w:t xml:space="preserve"> coursework I passed the CompTIA A+ exam</w:t>
            </w:r>
            <w:r w:rsidR="000A31A0">
              <w:t>,</w:t>
            </w:r>
            <w:r>
              <w:t xml:space="preserve"> earning my first certificate.</w:t>
            </w:r>
          </w:p>
          <w:sdt>
            <w:sdtPr>
              <w:id w:val="1001553383"/>
              <w:placeholder>
                <w:docPart w:val="2EDD060144B14692951E6029FCC3BE4C"/>
              </w:placeholder>
              <w:temporary/>
              <w:showingPlcHdr/>
              <w15:appearance w15:val="hidden"/>
            </w:sdtPr>
            <w:sdtContent>
              <w:p w14:paraId="7BE5E32E" w14:textId="77777777" w:rsidR="00946377" w:rsidRDefault="00946377" w:rsidP="00036450">
                <w:pPr>
                  <w:pStyle w:val="Heading2"/>
                </w:pPr>
                <w:r w:rsidRPr="003E4C18">
                  <w:rPr>
                    <w:rFonts w:ascii="Aharoni" w:hAnsi="Aharoni" w:cs="Aharoni" w:hint="cs"/>
                  </w:rPr>
                  <w:t>WORK EXPERIENCE</w:t>
                </w:r>
              </w:p>
            </w:sdtContent>
          </w:sdt>
          <w:p w14:paraId="3D494AE8" w14:textId="49441015" w:rsidR="00946377" w:rsidRDefault="00A376EA" w:rsidP="00B359E4">
            <w:pPr>
              <w:pStyle w:val="Heading4"/>
              <w:rPr>
                <w:bCs/>
              </w:rPr>
            </w:pPr>
            <w:r>
              <w:t xml:space="preserve">Contra Costa County Health </w:t>
            </w:r>
            <w:r w:rsidR="000A31A0">
              <w:t xml:space="preserve">Services - </w:t>
            </w:r>
            <w:r>
              <w:t>Computer Operator II</w:t>
            </w:r>
          </w:p>
          <w:p w14:paraId="3FCB6F09" w14:textId="160AF1E8" w:rsidR="00946377" w:rsidRDefault="000A31A0" w:rsidP="00B359E4">
            <w:pPr>
              <w:pStyle w:val="Date"/>
            </w:pPr>
            <w:r>
              <w:t>2022</w:t>
            </w:r>
            <w:r w:rsidR="001404C1">
              <w:t xml:space="preserve"> </w:t>
            </w:r>
            <w:r w:rsidR="00946377" w:rsidRPr="00036450">
              <w:t>–</w:t>
            </w:r>
            <w:r w:rsidR="001404C1">
              <w:t xml:space="preserve"> </w:t>
            </w:r>
            <w:r>
              <w:t>Current</w:t>
            </w:r>
          </w:p>
          <w:p w14:paraId="6BAFCF47" w14:textId="7E4E2A07" w:rsidR="004B2142" w:rsidRDefault="001405D1" w:rsidP="007105FA">
            <w:pPr>
              <w:pStyle w:val="ListParagraph"/>
              <w:numPr>
                <w:ilvl w:val="0"/>
                <w:numId w:val="1"/>
              </w:numPr>
              <w:ind w:left="360"/>
            </w:pPr>
            <w:r>
              <w:t>Collaborate</w:t>
            </w:r>
            <w:r w:rsidR="0009782A">
              <w:t>d</w:t>
            </w:r>
            <w:r w:rsidR="00C44A80">
              <w:t xml:space="preserve"> </w:t>
            </w:r>
            <w:r w:rsidR="0005332D">
              <w:t>cross-functionally</w:t>
            </w:r>
            <w:r>
              <w:t xml:space="preserve"> with </w:t>
            </w:r>
            <w:r w:rsidR="004B2142">
              <w:t>Database, Service Desk, and Infrastructure teams</w:t>
            </w:r>
            <w:r>
              <w:t xml:space="preserve"> to </w:t>
            </w:r>
            <w:r w:rsidR="0005332D">
              <w:t xml:space="preserve">expedite resolution of </w:t>
            </w:r>
            <w:r w:rsidR="00C44A80">
              <w:t xml:space="preserve">after-hours </w:t>
            </w:r>
            <w:r>
              <w:t xml:space="preserve">issues with </w:t>
            </w:r>
            <w:r w:rsidR="0005332D">
              <w:t xml:space="preserve">support calls, </w:t>
            </w:r>
            <w:r>
              <w:t>automated jobs</w:t>
            </w:r>
            <w:r w:rsidR="0009782A">
              <w:t xml:space="preserve">, </w:t>
            </w:r>
            <w:r w:rsidR="00711675">
              <w:t>infrastructure downtime, and catastrophic</w:t>
            </w:r>
            <w:r w:rsidR="004B2142">
              <w:t xml:space="preserve"> system</w:t>
            </w:r>
            <w:r w:rsidR="00711675">
              <w:t xml:space="preserve"> failures.</w:t>
            </w:r>
          </w:p>
          <w:p w14:paraId="2CF6ADDC" w14:textId="28A22907" w:rsidR="00C81883" w:rsidRDefault="00796267" w:rsidP="007105FA">
            <w:pPr>
              <w:pStyle w:val="ListParagraph"/>
              <w:numPr>
                <w:ilvl w:val="0"/>
                <w:numId w:val="1"/>
              </w:numPr>
              <w:ind w:left="360"/>
            </w:pPr>
            <w:r>
              <w:t>Acted as</w:t>
            </w:r>
            <w:r w:rsidR="00C81883">
              <w:t xml:space="preserve"> Service Desk</w:t>
            </w:r>
            <w:r>
              <w:t xml:space="preserve"> support </w:t>
            </w:r>
            <w:r w:rsidR="003F4B5A">
              <w:t>agent during evening hours to ensure uninterrupted support for critical healthcare facilities</w:t>
            </w:r>
            <w:r w:rsidR="00C81883">
              <w:t>.</w:t>
            </w:r>
          </w:p>
          <w:p w14:paraId="597DEE4B" w14:textId="7BBBDDE7" w:rsidR="00796267" w:rsidRDefault="00796267" w:rsidP="00796267">
            <w:pPr>
              <w:pStyle w:val="ListParagraph"/>
              <w:numPr>
                <w:ilvl w:val="0"/>
                <w:numId w:val="1"/>
              </w:numPr>
              <w:ind w:left="360"/>
            </w:pPr>
            <w:r>
              <w:t>Reduced mean incident res</w:t>
            </w:r>
            <w:r w:rsidR="00EA638B">
              <w:t>olution</w:t>
            </w:r>
            <w:r>
              <w:t xml:space="preserve"> time by 3</w:t>
            </w:r>
            <w:r w:rsidR="00EA638B">
              <w:t>5</w:t>
            </w:r>
            <w:r>
              <w:t>% by implementing incident management policies.</w:t>
            </w:r>
          </w:p>
          <w:p w14:paraId="44BC3554" w14:textId="10455A6B" w:rsidR="004B2142" w:rsidRPr="001405D1" w:rsidRDefault="001405D1" w:rsidP="007105FA">
            <w:pPr>
              <w:pStyle w:val="ListParagraph"/>
              <w:numPr>
                <w:ilvl w:val="0"/>
                <w:numId w:val="1"/>
              </w:numPr>
              <w:ind w:left="360"/>
            </w:pPr>
            <w:r>
              <w:t>Ensure</w:t>
            </w:r>
            <w:r w:rsidR="0009782A">
              <w:t>d</w:t>
            </w:r>
            <w:r>
              <w:t xml:space="preserve"> Disaster Recovery readiness by creating daily environment </w:t>
            </w:r>
            <w:r w:rsidR="00A7778B">
              <w:t>backups</w:t>
            </w:r>
            <w:r>
              <w:t>.</w:t>
            </w:r>
          </w:p>
          <w:p w14:paraId="259DB925" w14:textId="0A7E9D19" w:rsidR="00946377" w:rsidRDefault="001405D1" w:rsidP="00036450">
            <w:pPr>
              <w:pStyle w:val="ListParagraph"/>
              <w:numPr>
                <w:ilvl w:val="0"/>
                <w:numId w:val="1"/>
              </w:numPr>
              <w:ind w:left="360"/>
            </w:pPr>
            <w:r>
              <w:t>Misc. duties such as: Facilitate file transfers, monitor SQL Agent jobs for completion and errors, batch scan files for errors</w:t>
            </w:r>
            <w:r w:rsidR="00C44A80">
              <w:t>, monitor system health interfaces</w:t>
            </w:r>
            <w:r w:rsidR="00CD35BE">
              <w:t>, VMware connections</w:t>
            </w:r>
            <w:r w:rsidR="00F00368">
              <w:t>,</w:t>
            </w:r>
            <w:r w:rsidR="00CD35BE">
              <w:t xml:space="preserve"> cluster health,</w:t>
            </w:r>
            <w:r w:rsidR="00C44A80">
              <w:t xml:space="preserve"> and CCTV systems.</w:t>
            </w:r>
          </w:p>
          <w:p w14:paraId="45C5DC6B" w14:textId="77777777" w:rsidR="00CD35BE" w:rsidRDefault="00CD35BE" w:rsidP="00CD35BE">
            <w:pPr>
              <w:pStyle w:val="ListParagraph"/>
              <w:ind w:left="360"/>
            </w:pPr>
          </w:p>
          <w:p w14:paraId="2ED4860D" w14:textId="6A4457A2" w:rsidR="00946377" w:rsidRPr="004D3011" w:rsidRDefault="000A31A0" w:rsidP="00B359E4">
            <w:pPr>
              <w:pStyle w:val="Heading4"/>
              <w:rPr>
                <w:bCs/>
              </w:rPr>
            </w:pPr>
            <w:r>
              <w:t>PAQ Inc. dba Food 4 Less - IT Field Technician</w:t>
            </w:r>
          </w:p>
          <w:p w14:paraId="2A2770BF" w14:textId="3A3FC502" w:rsidR="00946377" w:rsidRPr="004D3011" w:rsidRDefault="00A33D7B" w:rsidP="00B359E4">
            <w:pPr>
              <w:pStyle w:val="Date"/>
            </w:pPr>
            <w:r>
              <w:t>2020</w:t>
            </w:r>
            <w:r w:rsidR="001404C1">
              <w:t xml:space="preserve"> </w:t>
            </w:r>
            <w:r w:rsidR="00946377" w:rsidRPr="004D3011">
              <w:t>–</w:t>
            </w:r>
            <w:r w:rsidR="001404C1">
              <w:t xml:space="preserve"> </w:t>
            </w:r>
            <w:r>
              <w:t>2021</w:t>
            </w:r>
          </w:p>
          <w:p w14:paraId="461D28ED" w14:textId="58EB6AA6" w:rsidR="00946377" w:rsidRDefault="004B2142" w:rsidP="004B2142">
            <w:pPr>
              <w:pStyle w:val="ListParagraph"/>
              <w:numPr>
                <w:ilvl w:val="0"/>
                <w:numId w:val="2"/>
              </w:numPr>
            </w:pPr>
            <w:r>
              <w:t>Ensured store operability by supporting helpdesk calls, visiting store sites daily to check in with store director and manager, and servicing IT equipment.</w:t>
            </w:r>
          </w:p>
          <w:p w14:paraId="4988DA6D" w14:textId="7375B39D" w:rsidR="004B2142" w:rsidRDefault="004B2142" w:rsidP="004B2142">
            <w:pPr>
              <w:pStyle w:val="ListParagraph"/>
              <w:numPr>
                <w:ilvl w:val="0"/>
                <w:numId w:val="2"/>
              </w:numPr>
            </w:pPr>
            <w:r>
              <w:t xml:space="preserve">Organized PIN Pad </w:t>
            </w:r>
            <w:r w:rsidR="00AD344B">
              <w:t>repair/</w:t>
            </w:r>
            <w:r>
              <w:t>replacement into one streamlined process and established line of communication with vendor that was not present before.</w:t>
            </w:r>
          </w:p>
          <w:p w14:paraId="4458CFA9" w14:textId="471E2274" w:rsidR="00CC0CFE" w:rsidRPr="004D3011" w:rsidRDefault="00CC0CFE" w:rsidP="004B2142">
            <w:pPr>
              <w:pStyle w:val="ListParagraph"/>
              <w:numPr>
                <w:ilvl w:val="0"/>
                <w:numId w:val="2"/>
              </w:numPr>
            </w:pPr>
            <w:r>
              <w:t>Organized vendor appointments with stores for services we could not complete in-house such as running electrical lines, satellite installation, and Point-of-Sale system installation.</w:t>
            </w:r>
          </w:p>
          <w:p w14:paraId="67B7E842" w14:textId="77777777" w:rsidR="00946377" w:rsidRDefault="00946377" w:rsidP="00036450"/>
          <w:p w14:paraId="155615DA" w14:textId="4096D51C" w:rsidR="00946377" w:rsidRPr="004D3011" w:rsidRDefault="00CC0CFE" w:rsidP="00B359E4">
            <w:pPr>
              <w:pStyle w:val="Heading4"/>
              <w:rPr>
                <w:bCs/>
              </w:rPr>
            </w:pPr>
            <w:r>
              <w:t>Appen Global</w:t>
            </w:r>
            <w:r w:rsidR="00946377" w:rsidRPr="004D3011">
              <w:t xml:space="preserve"> </w:t>
            </w:r>
            <w:r>
              <w:t>–</w:t>
            </w:r>
            <w:r w:rsidR="00946377" w:rsidRPr="004D3011">
              <w:t xml:space="preserve"> </w:t>
            </w:r>
            <w:r>
              <w:t>Content Evaluator</w:t>
            </w:r>
          </w:p>
          <w:p w14:paraId="229118ED" w14:textId="2E944166" w:rsidR="00946377" w:rsidRPr="004D3011" w:rsidRDefault="00A33D7B" w:rsidP="00B359E4">
            <w:pPr>
              <w:pStyle w:val="Date"/>
            </w:pPr>
            <w:r>
              <w:t>2018</w:t>
            </w:r>
            <w:r w:rsidR="001404C1">
              <w:t xml:space="preserve"> </w:t>
            </w:r>
            <w:r w:rsidR="00946377" w:rsidRPr="004D3011">
              <w:t>–</w:t>
            </w:r>
            <w:r w:rsidR="001404C1">
              <w:t xml:space="preserve"> </w:t>
            </w:r>
            <w:r>
              <w:t>2019</w:t>
            </w:r>
          </w:p>
          <w:p w14:paraId="24331B8E" w14:textId="584521E9" w:rsidR="003C6D36" w:rsidRDefault="00C44A80" w:rsidP="003C6D36">
            <w:pPr>
              <w:pStyle w:val="ListParagraph"/>
              <w:numPr>
                <w:ilvl w:val="0"/>
                <w:numId w:val="3"/>
              </w:numPr>
            </w:pPr>
            <w:r>
              <w:t>Maintained a high level of professionalism and empathy while analyzing search result and website content to determine if content is harmful</w:t>
            </w:r>
            <w:r w:rsidR="00202EF6">
              <w:t xml:space="preserve"> t</w:t>
            </w:r>
            <w:r>
              <w:t>o us</w:t>
            </w:r>
            <w:r w:rsidR="00202EF6">
              <w:t>ers.</w:t>
            </w:r>
          </w:p>
        </w:tc>
      </w:tr>
    </w:tbl>
    <w:p w14:paraId="1F961067" w14:textId="7DAEC5C9" w:rsidR="00ED6BCA" w:rsidRPr="00ED6BCA" w:rsidRDefault="00ED6BCA" w:rsidP="008839DC">
      <w:pPr>
        <w:tabs>
          <w:tab w:val="left" w:pos="2235"/>
        </w:tabs>
      </w:pPr>
    </w:p>
    <w:sectPr w:rsidR="00ED6BCA" w:rsidRPr="00ED6BCA" w:rsidSect="00D977EA">
      <w:headerReference w:type="first" r:id="rId9"/>
      <w:pgSz w:w="12240" w:h="15840"/>
      <w:pgMar w:top="720" w:right="720" w:bottom="720" w:left="72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C92E9" w14:textId="77777777" w:rsidR="00D977EA" w:rsidRDefault="00D977EA" w:rsidP="000C45FF">
      <w:r>
        <w:separator/>
      </w:r>
    </w:p>
  </w:endnote>
  <w:endnote w:type="continuationSeparator" w:id="0">
    <w:p w14:paraId="3716F546" w14:textId="77777777" w:rsidR="00D977EA" w:rsidRDefault="00D977E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63028" w14:textId="77777777" w:rsidR="00D977EA" w:rsidRDefault="00D977EA" w:rsidP="000C45FF">
      <w:r>
        <w:separator/>
      </w:r>
    </w:p>
  </w:footnote>
  <w:footnote w:type="continuationSeparator" w:id="0">
    <w:p w14:paraId="7C1D65C6" w14:textId="77777777" w:rsidR="00D977EA" w:rsidRDefault="00D977E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2EA00" w14:textId="296AA4E5" w:rsidR="00ED6BCA" w:rsidRDefault="00ED6BCA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B44B776" wp14:editId="0A85681D">
          <wp:simplePos x="0" y="0"/>
          <wp:positionH relativeFrom="page">
            <wp:posOffset>4354</wp:posOffset>
          </wp:positionH>
          <wp:positionV relativeFrom="page">
            <wp:posOffset>0</wp:posOffset>
          </wp:positionV>
          <wp:extent cx="7767781" cy="14577514"/>
          <wp:effectExtent l="0" t="0" r="5080" b="0"/>
          <wp:wrapNone/>
          <wp:docPr id="1828811546" name="Graphic 182881154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7781" cy="145775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0449D"/>
    <w:multiLevelType w:val="hybridMultilevel"/>
    <w:tmpl w:val="D7D835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B61679D"/>
    <w:multiLevelType w:val="hybridMultilevel"/>
    <w:tmpl w:val="AF10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73C8C"/>
    <w:multiLevelType w:val="hybridMultilevel"/>
    <w:tmpl w:val="F3384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D0575"/>
    <w:multiLevelType w:val="hybridMultilevel"/>
    <w:tmpl w:val="0A1E90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22086276">
    <w:abstractNumId w:val="1"/>
  </w:num>
  <w:num w:numId="2" w16cid:durableId="1962570570">
    <w:abstractNumId w:val="0"/>
  </w:num>
  <w:num w:numId="3" w16cid:durableId="600183615">
    <w:abstractNumId w:val="3"/>
  </w:num>
  <w:num w:numId="4" w16cid:durableId="2137260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BF0"/>
    <w:rsid w:val="00033E83"/>
    <w:rsid w:val="00036450"/>
    <w:rsid w:val="00047F65"/>
    <w:rsid w:val="0005332D"/>
    <w:rsid w:val="0005531F"/>
    <w:rsid w:val="00094499"/>
    <w:rsid w:val="0009782A"/>
    <w:rsid w:val="000A31A0"/>
    <w:rsid w:val="000C45FF"/>
    <w:rsid w:val="000C5A38"/>
    <w:rsid w:val="000E3FD1"/>
    <w:rsid w:val="00112054"/>
    <w:rsid w:val="001317D8"/>
    <w:rsid w:val="001404C1"/>
    <w:rsid w:val="001405D1"/>
    <w:rsid w:val="001525E1"/>
    <w:rsid w:val="00177F1F"/>
    <w:rsid w:val="00180329"/>
    <w:rsid w:val="0019001F"/>
    <w:rsid w:val="001A74A5"/>
    <w:rsid w:val="001B2ABD"/>
    <w:rsid w:val="001B62FC"/>
    <w:rsid w:val="001E0391"/>
    <w:rsid w:val="001E1759"/>
    <w:rsid w:val="001F1ECC"/>
    <w:rsid w:val="00202D14"/>
    <w:rsid w:val="00202EF6"/>
    <w:rsid w:val="00217D96"/>
    <w:rsid w:val="002400EB"/>
    <w:rsid w:val="00256CF7"/>
    <w:rsid w:val="00281FD5"/>
    <w:rsid w:val="0030481B"/>
    <w:rsid w:val="00314417"/>
    <w:rsid w:val="003156FC"/>
    <w:rsid w:val="003254B5"/>
    <w:rsid w:val="00364955"/>
    <w:rsid w:val="0037121F"/>
    <w:rsid w:val="003910D8"/>
    <w:rsid w:val="003A6B7D"/>
    <w:rsid w:val="003B06CA"/>
    <w:rsid w:val="003C6D36"/>
    <w:rsid w:val="003E4C18"/>
    <w:rsid w:val="003F4B5A"/>
    <w:rsid w:val="00401D99"/>
    <w:rsid w:val="004071FC"/>
    <w:rsid w:val="00410ECD"/>
    <w:rsid w:val="00445947"/>
    <w:rsid w:val="00464EAB"/>
    <w:rsid w:val="004813B3"/>
    <w:rsid w:val="00496591"/>
    <w:rsid w:val="004B2142"/>
    <w:rsid w:val="004C63E4"/>
    <w:rsid w:val="004D3011"/>
    <w:rsid w:val="004D5AF7"/>
    <w:rsid w:val="004E14C7"/>
    <w:rsid w:val="005262AC"/>
    <w:rsid w:val="00541569"/>
    <w:rsid w:val="00594CB4"/>
    <w:rsid w:val="005E39D5"/>
    <w:rsid w:val="005E6DCC"/>
    <w:rsid w:val="005E7048"/>
    <w:rsid w:val="00600670"/>
    <w:rsid w:val="00611F82"/>
    <w:rsid w:val="0062123A"/>
    <w:rsid w:val="00633DEE"/>
    <w:rsid w:val="00646E75"/>
    <w:rsid w:val="006771D0"/>
    <w:rsid w:val="006C5FE4"/>
    <w:rsid w:val="006F6313"/>
    <w:rsid w:val="00706A00"/>
    <w:rsid w:val="007105FA"/>
    <w:rsid w:val="00711675"/>
    <w:rsid w:val="00715FCB"/>
    <w:rsid w:val="007171A9"/>
    <w:rsid w:val="00743101"/>
    <w:rsid w:val="00764C9F"/>
    <w:rsid w:val="007775E1"/>
    <w:rsid w:val="007867A0"/>
    <w:rsid w:val="007927F5"/>
    <w:rsid w:val="00796267"/>
    <w:rsid w:val="008026EB"/>
    <w:rsid w:val="00802CA0"/>
    <w:rsid w:val="008839DC"/>
    <w:rsid w:val="00900304"/>
    <w:rsid w:val="00924820"/>
    <w:rsid w:val="009260CD"/>
    <w:rsid w:val="00940A66"/>
    <w:rsid w:val="00946377"/>
    <w:rsid w:val="00946D91"/>
    <w:rsid w:val="00952C25"/>
    <w:rsid w:val="00966E42"/>
    <w:rsid w:val="009B76D8"/>
    <w:rsid w:val="00A02246"/>
    <w:rsid w:val="00A2118D"/>
    <w:rsid w:val="00A33D7B"/>
    <w:rsid w:val="00A3630A"/>
    <w:rsid w:val="00A376EA"/>
    <w:rsid w:val="00A74AB7"/>
    <w:rsid w:val="00A7778B"/>
    <w:rsid w:val="00AD0A50"/>
    <w:rsid w:val="00AD344B"/>
    <w:rsid w:val="00AD76E2"/>
    <w:rsid w:val="00B20152"/>
    <w:rsid w:val="00B24991"/>
    <w:rsid w:val="00B359E4"/>
    <w:rsid w:val="00B55177"/>
    <w:rsid w:val="00B57D98"/>
    <w:rsid w:val="00B70850"/>
    <w:rsid w:val="00BB6A8C"/>
    <w:rsid w:val="00BE42F4"/>
    <w:rsid w:val="00C04CAE"/>
    <w:rsid w:val="00C066B6"/>
    <w:rsid w:val="00C2527E"/>
    <w:rsid w:val="00C37BA1"/>
    <w:rsid w:val="00C44A80"/>
    <w:rsid w:val="00C4674C"/>
    <w:rsid w:val="00C506CF"/>
    <w:rsid w:val="00C72BED"/>
    <w:rsid w:val="00C81883"/>
    <w:rsid w:val="00C9578B"/>
    <w:rsid w:val="00C970B0"/>
    <w:rsid w:val="00C97B5E"/>
    <w:rsid w:val="00CB0055"/>
    <w:rsid w:val="00CB6FA5"/>
    <w:rsid w:val="00CC0CFE"/>
    <w:rsid w:val="00CD35BE"/>
    <w:rsid w:val="00D2522B"/>
    <w:rsid w:val="00D422DE"/>
    <w:rsid w:val="00D5459D"/>
    <w:rsid w:val="00D60023"/>
    <w:rsid w:val="00D977EA"/>
    <w:rsid w:val="00DA1F4D"/>
    <w:rsid w:val="00DA3CC7"/>
    <w:rsid w:val="00DD172A"/>
    <w:rsid w:val="00DE4874"/>
    <w:rsid w:val="00DF5E46"/>
    <w:rsid w:val="00E039AA"/>
    <w:rsid w:val="00E079DE"/>
    <w:rsid w:val="00E25A26"/>
    <w:rsid w:val="00E4381A"/>
    <w:rsid w:val="00E5573D"/>
    <w:rsid w:val="00E55D74"/>
    <w:rsid w:val="00EA638B"/>
    <w:rsid w:val="00ED6BCA"/>
    <w:rsid w:val="00ED7169"/>
    <w:rsid w:val="00F00368"/>
    <w:rsid w:val="00F50BF0"/>
    <w:rsid w:val="00F57E3D"/>
    <w:rsid w:val="00F60274"/>
    <w:rsid w:val="00F77709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9BC98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A33D7B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140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calbrea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3A495C4D18462BAF990ED9760798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FFFD52-06AD-40D2-8BAD-A1CBE4ACF2B1}"/>
      </w:docPartPr>
      <w:docPartBody>
        <w:p w:rsidR="006955A5" w:rsidRDefault="00273EE7" w:rsidP="00273EE7">
          <w:pPr>
            <w:pStyle w:val="ED3A495C4D18462BAF990ED9760798CD"/>
          </w:pPr>
          <w:r w:rsidRPr="00CB0055">
            <w:t>Contact</w:t>
          </w:r>
        </w:p>
      </w:docPartBody>
    </w:docPart>
    <w:docPart>
      <w:docPartPr>
        <w:name w:val="5D5167042B934A1EAF2FB1D892B6B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55BAD4-3FAE-4D24-BEB8-DAA59BF3CBB9}"/>
      </w:docPartPr>
      <w:docPartBody>
        <w:p w:rsidR="006955A5" w:rsidRDefault="00273EE7" w:rsidP="00273EE7">
          <w:pPr>
            <w:pStyle w:val="5D5167042B934A1EAF2FB1D892B6B70A"/>
          </w:pPr>
          <w:r w:rsidRPr="004D3011">
            <w:t>PHONE:</w:t>
          </w:r>
        </w:p>
      </w:docPartBody>
    </w:docPart>
    <w:docPart>
      <w:docPartPr>
        <w:name w:val="7BAD35906E4041DF97F0D02187DF6D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5B182D-1680-4D21-9010-B4D48DBC5A7C}"/>
      </w:docPartPr>
      <w:docPartBody>
        <w:p w:rsidR="006955A5" w:rsidRDefault="00273EE7" w:rsidP="00273EE7">
          <w:pPr>
            <w:pStyle w:val="7BAD35906E4041DF97F0D02187DF6D70"/>
          </w:pPr>
          <w:r w:rsidRPr="004D3011">
            <w:t>EMAIL:</w:t>
          </w:r>
        </w:p>
      </w:docPartBody>
    </w:docPart>
    <w:docPart>
      <w:docPartPr>
        <w:name w:val="6A5CCD21B96A49FDA7E31447083C04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31A79F-8489-4577-ACB3-0D67F37BFD8F}"/>
      </w:docPartPr>
      <w:docPartBody>
        <w:p w:rsidR="006955A5" w:rsidRDefault="00273EE7" w:rsidP="00273EE7">
          <w:pPr>
            <w:pStyle w:val="6A5CCD21B96A49FDA7E31447083C0418"/>
          </w:pPr>
          <w:r w:rsidRPr="00CB0055">
            <w:t>Hobbies</w:t>
          </w:r>
        </w:p>
      </w:docPartBody>
    </w:docPart>
    <w:docPart>
      <w:docPartPr>
        <w:name w:val="B14F87CCC547443881370C0D7E1301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F01D3-1387-401D-9FD0-3562DF4614EB}"/>
      </w:docPartPr>
      <w:docPartBody>
        <w:p w:rsidR="006955A5" w:rsidRDefault="00273EE7" w:rsidP="00273EE7">
          <w:pPr>
            <w:pStyle w:val="B14F87CCC547443881370C0D7E1301E7"/>
          </w:pPr>
          <w:r w:rsidRPr="00036450">
            <w:t>EDUCATION</w:t>
          </w:r>
        </w:p>
      </w:docPartBody>
    </w:docPart>
    <w:docPart>
      <w:docPartPr>
        <w:name w:val="2EDD060144B14692951E6029FCC3BE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A35E72-A757-4AD8-8A7E-EA33520E892F}"/>
      </w:docPartPr>
      <w:docPartBody>
        <w:p w:rsidR="006955A5" w:rsidRDefault="00273EE7" w:rsidP="00273EE7">
          <w:pPr>
            <w:pStyle w:val="2EDD060144B14692951E6029FCC3BE4C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EE7"/>
    <w:rsid w:val="00251674"/>
    <w:rsid w:val="00273EE7"/>
    <w:rsid w:val="002C6B33"/>
    <w:rsid w:val="003F02C6"/>
    <w:rsid w:val="004B789A"/>
    <w:rsid w:val="00514DE8"/>
    <w:rsid w:val="005D672C"/>
    <w:rsid w:val="006955A5"/>
    <w:rsid w:val="00814D5C"/>
    <w:rsid w:val="009152F0"/>
    <w:rsid w:val="00A2132A"/>
    <w:rsid w:val="00AF35D3"/>
    <w:rsid w:val="00C85B4E"/>
    <w:rsid w:val="00FC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273EE7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3EE7"/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paragraph" w:customStyle="1" w:styleId="ED3A495C4D18462BAF990ED9760798CD">
    <w:name w:val="ED3A495C4D18462BAF990ED9760798CD"/>
    <w:rsid w:val="00273EE7"/>
  </w:style>
  <w:style w:type="paragraph" w:customStyle="1" w:styleId="5D5167042B934A1EAF2FB1D892B6B70A">
    <w:name w:val="5D5167042B934A1EAF2FB1D892B6B70A"/>
    <w:rsid w:val="00273EE7"/>
  </w:style>
  <w:style w:type="paragraph" w:customStyle="1" w:styleId="7BAD35906E4041DF97F0D02187DF6D70">
    <w:name w:val="7BAD35906E4041DF97F0D02187DF6D70"/>
    <w:rsid w:val="00273EE7"/>
  </w:style>
  <w:style w:type="paragraph" w:customStyle="1" w:styleId="6A5CCD21B96A49FDA7E31447083C0418">
    <w:name w:val="6A5CCD21B96A49FDA7E31447083C0418"/>
    <w:rsid w:val="00273EE7"/>
  </w:style>
  <w:style w:type="paragraph" w:customStyle="1" w:styleId="B14F87CCC547443881370C0D7E1301E7">
    <w:name w:val="B14F87CCC547443881370C0D7E1301E7"/>
    <w:rsid w:val="00273EE7"/>
  </w:style>
  <w:style w:type="paragraph" w:customStyle="1" w:styleId="2EDD060144B14692951E6029FCC3BE4C">
    <w:name w:val="2EDD060144B14692951E6029FCC3BE4C"/>
    <w:rsid w:val="00273E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2024-04-03T00:00:00Z</dcterms:created>
  <dcterms:modified xsi:type="dcterms:W3CDTF">2024-04-18T02:21:00Z</dcterms:modified>
</cp:coreProperties>
</file>